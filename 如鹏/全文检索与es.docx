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全文检索与es</w:t>
      </w:r>
    </w:p>
    <w:bookmarkEnd w:id="0"/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</w:t>
      </w:r>
    </w:p>
    <w:p>
      <w:pPr>
        <w:ind w:firstLine="424"/>
      </w:pPr>
      <w:r>
        <w:rPr>
          <w:rFonts w:hint="eastAsia"/>
        </w:rPr>
        <w:t>全文检索引擎：</w:t>
      </w:r>
    </w:p>
    <w:p>
      <w:pPr>
        <w:ind w:firstLine="424"/>
      </w:pPr>
      <w:r>
        <w:t>5-全文检索概述</w:t>
      </w:r>
      <w:r>
        <w:rPr>
          <w:rFonts w:hint="eastAsia"/>
        </w:rPr>
        <w:t>：</w:t>
      </w:r>
    </w:p>
    <w:p>
      <w:pPr>
        <w:ind w:firstLine="424"/>
      </w:pPr>
      <w:r>
        <w:drawing>
          <wp:inline distT="0" distB="0" distL="0" distR="0">
            <wp:extent cx="5274310" cy="3277870"/>
            <wp:effectExtent l="0" t="0" r="2540" b="177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每个词在哪几页出现过，都记录一下。</w:t>
      </w:r>
    </w:p>
    <w:p>
      <w:pPr>
        <w:ind w:firstLine="424"/>
      </w:pPr>
      <w:r>
        <w:drawing>
          <wp:inline distT="0" distB="0" distL="0" distR="0">
            <wp:extent cx="1771650" cy="15430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把es当做一个高级的数据库拿来用就可以了，别人都做好了，我们现成拿来用，把数据给他，他把结果给我们，我们展示就可以了。</w:t>
      </w:r>
    </w:p>
    <w:p>
      <w:pPr>
        <w:ind w:firstLine="424"/>
      </w:pPr>
      <w:r>
        <w:rPr>
          <w:rFonts w:hint="eastAsia"/>
        </w:rPr>
        <w:t>难道这就是SDK+服务器（也就是es服务器）？</w:t>
      </w:r>
    </w:p>
    <w:p>
      <w:pPr>
        <w:ind w:firstLine="424"/>
      </w:pPr>
      <w:r>
        <w:rPr>
          <w:rFonts w:hint="eastAsia"/>
        </w:rPr>
        <w:t>我们先把es的服务器给跑起来，咱们再写程序连上服务器，再把数据扔给他，让他帮咱们进行搜索。</w:t>
      </w:r>
    </w:p>
    <w:p>
      <w:pPr>
        <w:ind w:firstLine="424"/>
      </w:pPr>
    </w:p>
    <w:p>
      <w:pPr>
        <w:ind w:firstLine="424"/>
      </w:pPr>
      <w:r>
        <w:t>6-ElasticSearch</w:t>
      </w:r>
      <w:r>
        <w:rPr>
          <w:rFonts w:hint="eastAsia"/>
        </w:rPr>
        <w:t>：</w:t>
      </w:r>
    </w:p>
    <w:p>
      <w:pPr>
        <w:ind w:firstLine="424"/>
      </w:pPr>
      <w:r>
        <w:drawing>
          <wp:inline distT="0" distB="0" distL="0" distR="0">
            <wp:extent cx="5274310" cy="3301365"/>
            <wp:effectExtent l="0" t="0" r="2540" b="133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我已经安装好j</w:t>
      </w:r>
      <w:r>
        <w:t>dk</w:t>
      </w:r>
      <w:r>
        <w:rPr>
          <w:rFonts w:hint="eastAsia"/>
        </w:rPr>
        <w:t>和ElasticSearch</w:t>
      </w:r>
    </w:p>
    <w:p>
      <w:pPr>
        <w:ind w:firstLine="424"/>
      </w:pPr>
      <w:r>
        <w:drawing>
          <wp:inline distT="0" distB="0" distL="0" distR="0">
            <wp:extent cx="3943350" cy="4095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执行以后没有报错：</w:t>
      </w:r>
    </w:p>
    <w:p>
      <w:pPr>
        <w:ind w:firstLine="424"/>
      </w:pPr>
      <w:r>
        <w:drawing>
          <wp:inline distT="0" distB="0" distL="0" distR="0">
            <wp:extent cx="5274310" cy="25285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老师的报错了：</w:t>
      </w:r>
    </w:p>
    <w:p>
      <w:pPr>
        <w:ind w:firstLine="424"/>
      </w:pPr>
      <w:r>
        <w:drawing>
          <wp:inline distT="0" distB="0" distL="0" distR="0">
            <wp:extent cx="5274310" cy="866140"/>
            <wp:effectExtent l="0" t="0" r="2540" b="1016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这个报错就是可用内存太小了。</w:t>
      </w:r>
    </w:p>
    <w:p>
      <w:pPr>
        <w:ind w:firstLine="424"/>
      </w:pPr>
      <w:r>
        <w:rPr>
          <w:rFonts w:hint="eastAsia"/>
        </w:rPr>
        <w:t>启动起来了：</w:t>
      </w:r>
    </w:p>
    <w:p>
      <w:pPr>
        <w:ind w:firstLine="424"/>
      </w:pPr>
      <w:r>
        <w:drawing>
          <wp:inline distT="0" distB="0" distL="0" distR="0">
            <wp:extent cx="5274310" cy="5452110"/>
            <wp:effectExtent l="0" t="0" r="2540" b="152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安装</w:t>
      </w:r>
      <w:r>
        <w:t>Plain</w:t>
      </w:r>
      <w:r>
        <w:rPr>
          <w:rFonts w:hint="eastAsia"/>
        </w:rPr>
        <w:t>Elastic</w:t>
      </w:r>
    </w:p>
    <w:p>
      <w:pPr>
        <w:ind w:firstLine="424"/>
      </w:pPr>
      <w:r>
        <w:drawing>
          <wp:inline distT="0" distB="0" distL="0" distR="0">
            <wp:extent cx="5274310" cy="20193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drawing>
          <wp:inline distT="0" distB="0" distL="0" distR="0">
            <wp:extent cx="5274310" cy="2966720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drawing>
          <wp:inline distT="0" distB="0" distL="0" distR="0">
            <wp:extent cx="5274310" cy="1283335"/>
            <wp:effectExtent l="0" t="0" r="254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这里就相当于放到persons数据库当中。</w:t>
      </w:r>
    </w:p>
    <w:p>
      <w:pPr>
        <w:ind w:firstLine="424"/>
      </w:pPr>
      <w:r>
        <w:drawing>
          <wp:inline distT="0" distB="0" distL="0" distR="0">
            <wp:extent cx="3609975" cy="15335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</w:p>
    <w:p>
      <w:pPr>
        <w:ind w:firstLine="424"/>
      </w:pPr>
      <w:r>
        <w:rPr>
          <w:rFonts w:hint="eastAsia"/>
        </w:rPr>
        <w:t>再创建一个数据。</w:t>
      </w:r>
    </w:p>
    <w:p>
      <w:pPr>
        <w:ind w:firstLine="424"/>
      </w:pPr>
      <w:r>
        <w:drawing>
          <wp:inline distT="0" distB="0" distL="0" distR="0">
            <wp:extent cx="5274310" cy="2066925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</w:p>
    <w:p>
      <w:pPr>
        <w:ind w:firstLine="424"/>
      </w:pPr>
      <w:r>
        <w:rPr>
          <w:rFonts w:hint="eastAsia"/>
        </w:rPr>
        <w:t>我自己练习：</w:t>
      </w:r>
    </w:p>
    <w:p>
      <w:pPr>
        <w:ind w:firstLine="424"/>
      </w:pPr>
      <w:r>
        <w:rPr>
          <w:rFonts w:hint="eastAsia"/>
        </w:rPr>
        <w:t>下载成功：</w:t>
      </w:r>
    </w:p>
    <w:p>
      <w:pPr>
        <w:ind w:firstLine="424"/>
      </w:pPr>
      <w:r>
        <w:drawing>
          <wp:inline distT="0" distB="0" distL="0" distR="0">
            <wp:extent cx="5274310" cy="54800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有异常，安装了最新的newtonsoft</w:t>
      </w:r>
      <w:r>
        <w:t>.json</w:t>
      </w:r>
    </w:p>
    <w:p>
      <w:pPr>
        <w:ind w:firstLine="424"/>
      </w:pPr>
      <w:r>
        <w:drawing>
          <wp:inline distT="0" distB="0" distL="0" distR="0">
            <wp:extent cx="5274310" cy="443230"/>
            <wp:effectExtent l="0" t="0" r="2540" b="139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还是创建失败了，不知道什么原因。</w:t>
      </w:r>
    </w:p>
    <w:p>
      <w:pPr>
        <w:ind w:firstLine="424"/>
      </w:pPr>
    </w:p>
    <w:p>
      <w:pPr>
        <w:ind w:firstLine="424"/>
      </w:pPr>
    </w:p>
    <w:p>
      <w:pPr>
        <w:ind w:firstLine="424"/>
      </w:pPr>
      <w:r>
        <w:drawing>
          <wp:inline distT="0" distB="0" distL="0" distR="0">
            <wp:extent cx="5274310" cy="518160"/>
            <wp:effectExtent l="0" t="0" r="2540" b="152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Total应该指的就是所有的结果，类似百度查询的总结果数。</w:t>
      </w:r>
    </w:p>
    <w:p>
      <w:pPr>
        <w:ind w:firstLine="424"/>
      </w:pPr>
      <w:r>
        <w:drawing>
          <wp:inline distT="0" distB="0" distL="0" distR="0">
            <wp:extent cx="2457450" cy="4572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我自己的代码，反正是没有创建，也没有查询成功，还不知道为什么。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_06Test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//static void Main(string[] args)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Person p = new Person();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p.Id = 16;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p.Name = 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花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2";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p.Age = 17;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p.Desc = "333";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//ElasticConnection client = new ElasticConnection("");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//var serializer = new JsonNetSerializer();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//IndexCommand cmd = new IndexCommand("zsz", "persons", p.Id.ToString());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//OperationResult result = client.Put(cmd, serializer.Serialize(p));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//var indexResult = serializer.ToIndexResult(result.Result);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//if (indexResult.created)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创建了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创建失败了，原因：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 + indexResult.error);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第二个版本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ElasticConnection Client = new ElasticConnection("localhost", 9200);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var serializer = new JsonNetSerializer();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var jsonDocument = serializer.Serialize(p);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string cmd = new IndexCommand("zsz", "persons", p.Id.ToString());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OperationResult result = Client.Put(cmd, jsonDocument);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var indexResult = serializer.ToIndexResult(result.Result);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if (indexResult.created)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创建了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Console.WriteLine(indexResult._id);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创建失败了，原因：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 + indexResult.error);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Console.WriteLine(indexResult._id);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//Console.WriteLine(indexResult._id);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Console.ReadKey();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查询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第二个版本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ElasticConnection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ElasticConnection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"localhost"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9200);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cmd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IndexCommand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"zsz"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QueryBuilder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//1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查询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.Query(b =&gt;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b.Bool(m =&gt;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并且关系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m.Must(t =&gt;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分词的最小单位或关系查询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t.QueryString(t1 =&gt; t1.DefaultField(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"Name"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).Query(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花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//.QueryString(t1 =&gt; t1.DefaultField("name").Query(key))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t .Terms(t2=&gt;t2.Field("intro").Values("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研究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方鸿渐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范围查询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.Range(r =&gt;  r.Field("age").From("100").To("200") ) 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分页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//.From(from)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//.Size(size)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排序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.Sort(c =&gt; c.Field("age", SortDirection.desc))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添加高亮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//.Highlight(h =&gt; h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.PreTags("&lt;b&gt;")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.PostTags("&lt;/b&gt;")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.Fields(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f =&gt; f.FieldName("intro").Order(HighlightOrder.score),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f =&gt; f.FieldName("_all")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.Build();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Client.Post(cmd, query);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serializer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JsonNetSerializer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searchResult = serializer.ToSearchResult&lt;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&gt;(result);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//searchResult.hits.total//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一共有多少匹配结果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//searchResult.Documents//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当前页的查询结果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//Console.WriteLine(searchResult.hits.total);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searchResult.Documents)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.WriteLine(doc.Id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doc.Name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doc.Age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doc.Desc);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.ReadKey();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>
      <w:pPr>
        <w:ind w:firstLine="424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ind w:firstLine="424"/>
      </w:pPr>
    </w:p>
    <w:p>
      <w:pPr>
        <w:ind w:firstLine="424"/>
      </w:pPr>
      <w:r>
        <w:rPr>
          <w:rFonts w:hint="eastAsia"/>
        </w:rPr>
        <w:t>看到：</w:t>
      </w:r>
    </w:p>
    <w:p>
      <w:pPr>
        <w:ind w:firstLine="424"/>
      </w:pPr>
      <w:r>
        <w:drawing>
          <wp:inline distT="0" distB="0" distL="0" distR="0">
            <wp:extent cx="5274310" cy="1501140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下载了源码，做添加操作。</w:t>
      </w:r>
    </w:p>
    <w:p>
      <w:pPr>
        <w:ind w:firstLine="424"/>
      </w:pPr>
      <w:r>
        <w:drawing>
          <wp:inline distT="0" distB="0" distL="0" distR="0">
            <wp:extent cx="4324350" cy="37147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但是找不到路径。</w:t>
      </w:r>
    </w:p>
    <w:p>
      <w:pPr>
        <w:ind w:firstLine="424"/>
      </w:pPr>
      <w:r>
        <w:drawing>
          <wp:inline distT="0" distB="0" distL="0" distR="0">
            <wp:extent cx="5274310" cy="1851660"/>
            <wp:effectExtent l="0" t="0" r="2540" b="1524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似乎找到问题的所在了-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没有引用对对象！不对不对还是不对。</w:t>
      </w:r>
    </w:p>
    <w:p>
      <w:pPr>
        <w:ind w:firstLine="424"/>
      </w:pPr>
      <w:r>
        <w:drawing>
          <wp:inline distT="0" distB="0" distL="0" distR="0">
            <wp:extent cx="5274310" cy="1353820"/>
            <wp:effectExtent l="0" t="0" r="2540" b="177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</w:p>
    <w:p>
      <w:pPr>
        <w:ind w:firstLine="424"/>
      </w:pPr>
      <w:r>
        <w:rPr>
          <w:rFonts w:hint="eastAsia"/>
        </w:rPr>
        <w:t>终于成功了，原来是我ElasticSearch的版本太高了，用了老师的5.</w:t>
      </w:r>
      <w:r>
        <w:t>20</w:t>
      </w:r>
      <w:r>
        <w:rPr>
          <w:rFonts w:hint="eastAsia"/>
        </w:rPr>
        <w:t>就ok，创建成功以及查询成功了。</w:t>
      </w:r>
    </w:p>
    <w:p>
      <w:pPr>
        <w:ind w:firstLine="424"/>
      </w:pPr>
      <w:r>
        <w:drawing>
          <wp:inline distT="0" distB="0" distL="0" distR="0">
            <wp:extent cx="4410075" cy="962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//Person p1 = new Person();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//p1.Id = 2;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//p1.Age = 8;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//p1.Name = 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丑娘娘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//p1.Desc = 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二丑家的姑娘，是最美丽的女孩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//ElasticConnection client = new ElasticConnection("localhost", 9200);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serializer = new JsonNetSerializer();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第一个参数相当于“数据库”，第二个参数相当于“表”，第三个参数相当于“主键”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//IndexCommand cmd = new IndexCommand("zsz", "persons", p1.Id.ToString());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////Put()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第二个参数是要插入的数据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//OperationResult result = client.Put(cmd, serializer.Serialize(p1));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indexResult = serializer.ToIndexResult(result.Result);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//if (indexResult.created)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创建了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没创建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 + indexResult.error);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查询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ElasticConnection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ElasticConnection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"localhost"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9200);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SearchCommand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cmd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SearchCommand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"zsz"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QueryBuilder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.Query(b =&gt;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b.Bool(m =&gt;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并且关系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m.Must(t =&gt;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分词的最小单位或关系查询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t.QueryString(t1 =&gt; t1.DefaultField(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"Name"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).Query(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分页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//.From(0)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//.Size(10)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排序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 .Sort(c =&gt; c.Field("age", SortDirection.desc))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添加高亮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//.Highlight(h =&gt; h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//.PreTags("&lt;b&gt;")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如鹏网《掌上租》项目课件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rupeng.com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//.PostTags("&lt;/b&gt;")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//.Fields(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 =&gt; f.FieldName("Name").Order(HighlightOrder.score)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.Build();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client.Post(cmd, query);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serializer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JsonNetSerializer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 = serializer.ToSearchResult&lt;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&gt;(result);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list.Documents)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.WriteLine(doc.Id+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+doc.Name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+doc.Age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+doc.Desc);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.ReadKey();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ind w:firstLine="424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>
      <w:pPr>
        <w:ind w:firstLine="424"/>
      </w:pPr>
      <w:r>
        <w:rPr>
          <w:rFonts w:hint="eastAsia"/>
        </w:rPr>
        <w:t>将SqlLite中的数据导入到ElasticSearch中，然后去搜索。</w:t>
      </w:r>
    </w:p>
    <w:p>
      <w:pPr>
        <w:ind w:firstLine="424"/>
      </w:pPr>
      <w:r>
        <w:drawing>
          <wp:inline distT="0" distB="0" distL="0" distR="0">
            <wp:extent cx="5274310" cy="3778885"/>
            <wp:effectExtent l="0" t="0" r="2540" b="1206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drawing>
          <wp:inline distT="0" distB="0" distL="0" distR="0">
            <wp:extent cx="5274310" cy="50076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接下来把数据导入到es</w:t>
      </w:r>
      <w:r>
        <w:t>中</w:t>
      </w:r>
      <w:r>
        <w:rPr>
          <w:rFonts w:hint="eastAsia"/>
        </w:rPr>
        <w:t>。</w:t>
      </w:r>
    </w:p>
    <w:p>
      <w:pPr>
        <w:ind w:firstLine="424"/>
      </w:pPr>
      <w:r>
        <w:drawing>
          <wp:inline distT="0" distB="0" distL="0" distR="0">
            <wp:extent cx="5274310" cy="2269490"/>
            <wp:effectExtent l="0" t="0" r="2540" b="165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这样一直导入，老师表示单个线程导入了7个小时。</w:t>
      </w:r>
    </w:p>
    <w:p>
      <w:pPr>
        <w:ind w:firstLine="424"/>
      </w:pPr>
      <w:r>
        <w:drawing>
          <wp:inline distT="0" distB="0" distL="0" distR="0">
            <wp:extent cx="1857375" cy="437197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测试，查询content中包含周星驰的数据。</w:t>
      </w:r>
    </w:p>
    <w:p>
      <w:pPr>
        <w:ind w:firstLine="424"/>
      </w:pPr>
      <w:r>
        <w:drawing>
          <wp:inline distT="0" distB="0" distL="0" distR="0">
            <wp:extent cx="5274310" cy="835025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/>
      </w:pPr>
      <w:r>
        <w:rPr>
          <w:rFonts w:hint="eastAsia"/>
        </w:rPr>
        <w:t>两百多万条数据，感觉一两秒钟就出来了。</w:t>
      </w:r>
    </w:p>
    <w:p>
      <w:pPr>
        <w:ind w:firstLine="424"/>
      </w:pPr>
      <w:r>
        <w:drawing>
          <wp:inline distT="0" distB="0" distL="0" distR="0">
            <wp:extent cx="5274310" cy="1997710"/>
            <wp:effectExtent l="0" t="0" r="2540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B00106"/>
    <w:rsid w:val="03B00106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wb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2018-10-23T05:32:00Z</dcterms:created>
  <dc:creator>煨个南瓜吃一吃</dc:creator>
  <cp:lastModifiedBy>煨个南瓜吃一吃</cp:lastModifiedBy>
  <dcterms:modified xsi:type="dcterms:W3CDTF">2018-10-23T05:33:54Z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