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js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01介绍react：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2818765" cy="72193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721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73040" cy="24739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库的切换，比方从web端转到了app端，只需要修改少量的代码。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框架之间切换就不容易了。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02.三大框架的现状：</w:t>
      </w:r>
    </w:p>
    <w:p>
      <w:pPr>
        <w:ind w:firstLine="420"/>
      </w:pPr>
      <w:r>
        <w:drawing>
          <wp:inline distT="0" distB="0" distL="114300" distR="114300">
            <wp:extent cx="5270500" cy="1443355"/>
            <wp:effectExtent l="0" t="0" r="635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03.从组件化方面对比React和Vue：</w:t>
      </w:r>
    </w:p>
    <w:p>
      <w:pPr>
        <w:ind w:firstLine="420"/>
      </w:pPr>
      <w:r>
        <w:drawing>
          <wp:inline distT="0" distB="0" distL="114300" distR="114300">
            <wp:extent cx="5267960" cy="309308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用于创建组件：</w:t>
      </w:r>
    </w:p>
    <w:p>
      <w:pPr>
        <w:ind w:firstLine="420"/>
      </w:pPr>
      <w:r>
        <w:drawing>
          <wp:inline distT="0" distB="0" distL="114300" distR="114300">
            <wp:extent cx="2038350" cy="87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大部分时候用的是模板文件</w:t>
      </w:r>
    </w:p>
    <w:p>
      <w:pPr>
        <w:ind w:firstLine="420"/>
      </w:pPr>
      <w:r>
        <w:drawing>
          <wp:inline distT="0" distB="0" distL="114300" distR="114300">
            <wp:extent cx="184785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542665" cy="5715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React中，结构，行为，样式都是通过js来体现的。所以，js的功底一定要好。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Es6要很熟，es7部分。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04.从其它角度对比React和Vue：</w:t>
      </w:r>
    </w:p>
    <w:p>
      <w:pPr>
        <w:ind w:firstLine="420"/>
      </w:pPr>
      <w:r>
        <w:drawing>
          <wp:inline distT="0" distB="0" distL="114300" distR="114300">
            <wp:extent cx="5266055" cy="2823210"/>
            <wp:effectExtent l="0" t="0" r="1079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05.为什么要学习React：</w:t>
      </w:r>
    </w:p>
    <w:p>
      <w:pPr>
        <w:ind w:firstLine="420"/>
      </w:pPr>
      <w:r>
        <w:drawing>
          <wp:inline distT="0" distB="0" distL="114300" distR="114300">
            <wp:extent cx="5272405" cy="1529080"/>
            <wp:effectExtent l="0" t="0" r="444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06.介绍DOM和虚拟DOM的概念：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069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概念占50%，语法占50%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虚拟Dom中的api是由框架提供，而框架是程序员写的，其实也就是程序员提供的。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07.虚拟DOM的本质和目的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1173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性能的问题，点击重新排序，需要排序的去排序，但位置不变的，就不需要重新渲染了。</w:t>
      </w:r>
    </w:p>
    <w:p>
      <w:pPr>
        <w:ind w:firstLine="420"/>
      </w:pPr>
      <w:r>
        <w:drawing>
          <wp:inline distT="0" distB="0" distL="114300" distR="114300">
            <wp:extent cx="5273040" cy="886460"/>
            <wp:effectExtent l="0" t="0" r="381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可以去对比新旧dom树的对应关系，如果需要更新，就标记为需要更新，不需要的，就不需要标记了。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15285"/>
            <wp:effectExtent l="0" t="0" r="381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019040" cy="13144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8595" cy="1031875"/>
            <wp:effectExtent l="0" t="0" r="8255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1620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018790" cy="5114290"/>
            <wp:effectExtent l="0" t="0" r="1016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这就是用js对象模拟了dom树。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属性里面带-号得用单引号引起来，不然会解析成#。会出问题。</w:t>
      </w:r>
    </w:p>
    <w:p>
      <w:pPr>
        <w:ind w:firstLine="420"/>
      </w:pPr>
      <w:r>
        <w:drawing>
          <wp:inline distT="0" distB="0" distL="114300" distR="114300">
            <wp:extent cx="5267960" cy="2585085"/>
            <wp:effectExtent l="0" t="0" r="889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左边是旧的，右边是新的。按需更新，一一对比，改变了的，修改就是。</w:t>
      </w:r>
    </w:p>
    <w:p>
      <w:pPr>
        <w:ind w:firstLine="420"/>
      </w:pPr>
      <w:r>
        <w:drawing>
          <wp:inline distT="0" distB="0" distL="114300" distR="114300">
            <wp:extent cx="5271770" cy="1433830"/>
            <wp:effectExtent l="0" t="0" r="5080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</w:rPr>
        <w:t>08.介绍Diff算法的概念</w:t>
      </w:r>
      <w:r>
        <w:rPr>
          <w:rFonts w:hint="eastAsia"/>
          <w:lang w:eastAsia="zh-CN"/>
        </w:rPr>
        <w:t>：</w:t>
      </w:r>
    </w:p>
    <w:p>
      <w:pPr>
        <w:ind w:firstLine="420"/>
      </w:pPr>
      <w:r>
        <w:drawing>
          <wp:inline distT="0" distB="0" distL="114300" distR="114300">
            <wp:extent cx="5266055" cy="1671320"/>
            <wp:effectExtent l="0" t="0" r="1079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5267325" cy="2927350"/>
            <wp:effectExtent l="0" t="0" r="952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 diff是逐层对比。每一个层都是一个组件component。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552190" cy="5561965"/>
            <wp:effectExtent l="0" t="0" r="1016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556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一个页面会有多个组件。比方从上自下有什么列表，什么什么列表，什么新闻，这个三个不同组件。这每个组件之间也要进行对比。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组件中，由一个又一个的ui元素组成。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下面图中新旧都是A组件，就暂且定为不修改。接下里还要看元素的具体对应。</w:t>
      </w:r>
    </w:p>
    <w:p>
      <w:pPr>
        <w:ind w:firstLine="420"/>
      </w:pPr>
      <w:r>
        <w:drawing>
          <wp:inline distT="0" distB="0" distL="114300" distR="114300">
            <wp:extent cx="5267960" cy="2777490"/>
            <wp:effectExtent l="0" t="0" r="889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而这里，A组件暂时待定，C组件就是update，改成新组件了。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19095"/>
            <wp:effectExtent l="0" t="0" r="6350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 diff。关于元素，比方一个层，也就是一个组件中，有两个元素，之前是p标签和i标签，现在变成了span标签和i标签。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这组建中，每一个一一对应的元素，我们也要进行对比。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04490"/>
            <wp:effectExtent l="0" t="0" r="952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总结下就是：虚拟Dom提供了这两棵新旧的Dom树。Diff算法提供了这种新旧Dom数对比的最优方案。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09.webpack4.x最基本的使用步骤：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新建文件夹：</w:t>
      </w:r>
    </w:p>
    <w:p>
      <w:pPr>
        <w:ind w:firstLine="420"/>
      </w:pPr>
      <w:r>
        <w:drawing>
          <wp:inline distT="0" distB="0" distL="114300" distR="114300">
            <wp:extent cx="5274310" cy="368300"/>
            <wp:effectExtent l="0" t="0" r="254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再用visual studio code打开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然后切换终端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1524000" cy="285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1470"/>
            <wp:effectExtent l="0" t="0" r="3175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输入npm init -y快速初始化一个项目。</w:t>
      </w:r>
    </w:p>
    <w:p>
      <w:pPr>
        <w:ind w:firstLine="420"/>
      </w:pPr>
      <w:r>
        <w:drawing>
          <wp:inline distT="0" distB="0" distL="114300" distR="114300">
            <wp:extent cx="5095240" cy="3495040"/>
            <wp:effectExtent l="0" t="0" r="1016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输入之后发生的变化：</w:t>
      </w:r>
    </w:p>
    <w:p>
      <w:pPr>
        <w:ind w:firstLine="420"/>
      </w:pPr>
      <w:r>
        <w:drawing>
          <wp:inline distT="0" distB="0" distL="114300" distR="114300">
            <wp:extent cx="3580765" cy="4953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新建src目录，所有的源代码都往里面放。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再建一个dist文件夹。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做好，最后要发布到dist当中去。（老师表示之前也有用bin的，这里老师是按标准的项目结构进行创建的，因为用jquery去引用的时候，都要用/dist/jquery.min.js。表示项目做成产品，要发布，最终都要发布到dist当中去。一些开源项目都是这么干的。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公司项目也是dist。但没看到src</w:t>
      </w:r>
    </w:p>
    <w:p>
      <w:pPr>
        <w:ind w:firstLine="420"/>
      </w:pPr>
      <w:r>
        <w:drawing>
          <wp:inline distT="0" distB="0" distL="114300" distR="114300">
            <wp:extent cx="4047490" cy="180975"/>
            <wp:effectExtent l="0" t="0" r="1016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src中新建文件——index.html</w:t>
      </w:r>
    </w:p>
    <w:p>
      <w:pPr>
        <w:ind w:firstLine="420"/>
      </w:pPr>
      <w:r>
        <w:drawing>
          <wp:inline distT="0" distB="0" distL="114300" distR="114300">
            <wp:extent cx="3580765" cy="131445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!会自动跳出整个页面代码，很好用。</w:t>
      </w:r>
    </w:p>
    <w:p>
      <w:pPr>
        <w:ind w:firstLine="420"/>
      </w:pPr>
      <w:r>
        <w:drawing>
          <wp:inline distT="0" distB="0" distL="114300" distR="114300">
            <wp:extent cx="5273675" cy="1953260"/>
            <wp:effectExtent l="0" t="0" r="3175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稍微加点代码：</w:t>
      </w:r>
    </w:p>
    <w:p>
      <w:pPr>
        <w:ind w:firstLine="420"/>
      </w:pPr>
      <w:r>
        <w:drawing>
          <wp:inline distT="0" distB="0" distL="114300" distR="114300">
            <wp:extent cx="5271135" cy="2284730"/>
            <wp:effectExtent l="0" t="0" r="571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再新建一个main.js文件。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571240" cy="1590675"/>
            <wp:effectExtent l="0" t="0" r="1016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webpack打包的入口文件。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要想实现打包的话，从main.js开始打包，打包之后自动引入到index.html就可以了。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输入cls：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4320"/>
            <wp:effectExtent l="0" t="0" r="6985" b="1143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老师比较喜欢用cnpm，同学似乎都只用过npm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c代码china，中国的npm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因为用npm，默认是从国外的npm网站下载包的，回慢。</w:t>
      </w:r>
    </w:p>
    <w:p>
      <w:pPr>
        <w:ind w:firstLine="420"/>
      </w:pPr>
      <w:r>
        <w:drawing>
          <wp:inline distT="0" distB="0" distL="114300" distR="114300">
            <wp:extent cx="5271770" cy="226060"/>
            <wp:effectExtent l="0" t="0" r="508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i应该就是install的意思。</w:t>
      </w:r>
    </w:p>
    <w:p>
      <w:pPr>
        <w:ind w:firstLine="420"/>
      </w:pPr>
      <w:r>
        <w:drawing>
          <wp:inline distT="0" distB="0" distL="114300" distR="114300">
            <wp:extent cx="5269230" cy="930275"/>
            <wp:effectExtent l="0" t="0" r="762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我用cnpm好像报错了。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用了npm就ok了。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4640"/>
            <wp:effectExtent l="0" t="0" r="10160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807720"/>
            <wp:effectExtent l="0" t="0" r="889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E:\some\react\01.webpack-base&gt; npm i webpack -D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notice created a lockfile as package-lock.json. You should commit this file.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WARN 01.webpack-base@1.0.0 No description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WARN 01.webpack-base@1.0.0 No repository field.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WARN optional SKIPPING OPTIONAL DEPENDENCY: fsevents@1.2.4 (node_modules\fsevents):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WARN notsup SKIPPING OPTIONAL DEPENDENCY: Unsupported platform for fsevents@1.2.4: wanted {"os":"darwin","arch":"any"} (current: {"os":"win32","arch":"x64"})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webpack@4.20.2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added 383 packages in 20.255s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E:\some\react\01.webpack-base&gt;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应该是没安装cnpm的缘故。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接着还要输入：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07695"/>
            <wp:effectExtent l="0" t="0" r="381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以前是直接打webpack就自动打包了。现在需要cli来进行提供webpack-cli</w:t>
      </w:r>
    </w:p>
    <w:p>
      <w:pPr>
        <w:ind w:firstLine="420"/>
      </w:pPr>
      <w:r>
        <w:drawing>
          <wp:inline distT="0" distB="0" distL="114300" distR="114300">
            <wp:extent cx="5271135" cy="261620"/>
            <wp:effectExtent l="0" t="0" r="571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64150" cy="898525"/>
            <wp:effectExtent l="0" t="0" r="12700" b="158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PS E:\some\react\01.webpack-base&gt; npm i webpack-cli -D</w:t>
      </w:r>
    </w:p>
    <w:p>
      <w:pPr>
        <w:ind w:firstLine="420"/>
        <w:rPr>
          <w:rFonts w:hint="eastAsia"/>
        </w:rPr>
      </w:pPr>
      <w:r>
        <w:rPr>
          <w:rFonts w:hint="eastAsia"/>
        </w:rPr>
        <w:t>npm WARN 01.webpack-base@1.0.0 No description</w:t>
      </w:r>
    </w:p>
    <w:p>
      <w:pPr>
        <w:ind w:firstLine="420"/>
        <w:rPr>
          <w:rFonts w:hint="eastAsia"/>
        </w:rPr>
      </w:pPr>
      <w:r>
        <w:rPr>
          <w:rFonts w:hint="eastAsia"/>
        </w:rPr>
        <w:t>npm WARN 01.webpack-base@1.0.0 No repository field.</w:t>
      </w:r>
    </w:p>
    <w:p>
      <w:pPr>
        <w:ind w:firstLine="420"/>
        <w:rPr>
          <w:rFonts w:hint="eastAsia"/>
        </w:rPr>
      </w:pPr>
      <w:r>
        <w:rPr>
          <w:rFonts w:hint="eastAsia"/>
        </w:rPr>
        <w:t>npm WARN optional SKIPPING OPTIONAL DEPENDENCY: fsevents@1.2.4 (node_modules\fsevents):</w:t>
      </w:r>
    </w:p>
    <w:p>
      <w:pPr>
        <w:ind w:firstLine="420"/>
        <w:rPr>
          <w:rFonts w:hint="eastAsia"/>
        </w:rPr>
      </w:pPr>
      <w:r>
        <w:rPr>
          <w:rFonts w:hint="eastAsia"/>
        </w:rPr>
        <w:t>npm WARN notsup SKIPPING OPTIONAL DEPENDENCY: Unsupported platform for fsevents@1.2.4: wanted {"os":"darwin","arch":"any"} (current: {"os":"win32","arch":"x64"})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+ webpack-cli@3.1.2</w:t>
      </w:r>
    </w:p>
    <w:p>
      <w:pPr>
        <w:ind w:firstLine="420"/>
      </w:pPr>
      <w:r>
        <w:rPr>
          <w:rFonts w:hint="eastAsia"/>
        </w:rPr>
        <w:t>added 138 packages in 8.967s</w:t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这是之前用的方式。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314065"/>
            <wp:effectExtent l="0" t="0" r="571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webpack有一个配置文件：webpack.config。这里可以写任何合法的js文件。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向外暴露一个配置对象：</w:t>
      </w:r>
    </w:p>
    <w:p>
      <w:pPr>
        <w:ind w:firstLine="420"/>
      </w:pPr>
      <w:r>
        <w:drawing>
          <wp:inline distT="0" distB="0" distL="114300" distR="114300">
            <wp:extent cx="5274310" cy="363855"/>
            <wp:effectExtent l="0" t="0" r="2540" b="171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项目中最后一句话就是：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将来我们在运行webpack这个命令的时候，它会去项目的根目录找这个webpack.config.js这个文件，然后它会执行这个文件，它一执行，必然就执行到了module.exports{}这段代码，也就向外暴露了这个配置对象。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当为空的时候，果然有问题。</w:t>
      </w:r>
    </w:p>
    <w:p>
      <w:pPr>
        <w:ind w:firstLine="420"/>
      </w:pPr>
      <w:r>
        <w:drawing>
          <wp:inline distT="0" distB="0" distL="114300" distR="114300">
            <wp:extent cx="5271770" cy="1315720"/>
            <wp:effectExtent l="0" t="0" r="5080" b="177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development是开发环境。production是产品环境。</w:t>
      </w:r>
    </w:p>
    <w:p>
      <w:pPr>
        <w:ind w:firstLine="420"/>
      </w:pPr>
      <w:r>
        <w:drawing>
          <wp:inline distT="0" distB="0" distL="114300" distR="114300">
            <wp:extent cx="5263515" cy="2143760"/>
            <wp:effectExtent l="0" t="0" r="13335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约定大于配置，默认的打包入口路径是src--&gt;index.js，所以main.js就不需要了，而改名为index.js。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2665" cy="2295525"/>
            <wp:effectExtent l="0" t="0" r="63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这样就成功了。</w:t>
      </w:r>
    </w:p>
    <w:p>
      <w:pPr>
        <w:ind w:firstLine="420"/>
      </w:pPr>
      <w:r>
        <w:drawing>
          <wp:inline distT="0" distB="0" distL="114300" distR="114300">
            <wp:extent cx="4352290" cy="1971675"/>
            <wp:effectExtent l="0" t="0" r="1016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dist中默认就有了main.js</w:t>
      </w:r>
    </w:p>
    <w:p>
      <w:pPr>
        <w:ind w:firstLine="420"/>
      </w:pPr>
      <w:r>
        <w:drawing>
          <wp:inline distT="0" distB="0" distL="114300" distR="114300">
            <wp:extent cx="3533140" cy="542925"/>
            <wp:effectExtent l="0" t="0" r="1016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摘录其中部分代码：</w:t>
      </w:r>
    </w:p>
    <w:p>
      <w:pPr>
        <w:ind w:firstLine="420"/>
      </w:pPr>
      <w:r>
        <w:drawing>
          <wp:inline distT="0" distB="0" distL="114300" distR="114300">
            <wp:extent cx="5272405" cy="3610610"/>
            <wp:effectExtent l="0" t="0" r="4445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里面有我们自己写入index.js中的代码。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50900"/>
            <wp:effectExtent l="0" t="0" r="6985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然后，index.html中引用src</w:t>
      </w:r>
    </w:p>
    <w:p>
      <w:pPr>
        <w:ind w:firstLine="420"/>
      </w:pPr>
      <w:r>
        <w:drawing>
          <wp:inline distT="0" distB="0" distL="114300" distR="114300">
            <wp:extent cx="5271770" cy="2418080"/>
            <wp:effectExtent l="0" t="0" r="508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037965" cy="38100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打开index.html后：</w:t>
      </w:r>
    </w:p>
    <w:p>
      <w:pPr>
        <w:ind w:firstLine="420"/>
      </w:pPr>
      <w:r>
        <w:drawing>
          <wp:inline distT="0" distB="0" distL="114300" distR="114300">
            <wp:extent cx="4838065" cy="1419225"/>
            <wp:effectExtent l="0" t="0" r="63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控制台也有想要的内容。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因为是开发模式，文件并没有被压缩：</w:t>
      </w:r>
    </w:p>
    <w:p>
      <w:pPr>
        <w:ind w:firstLine="420"/>
      </w:pPr>
      <w:r>
        <w:drawing>
          <wp:inline distT="0" distB="0" distL="114300" distR="114300">
            <wp:extent cx="5270500" cy="1185545"/>
            <wp:effectExtent l="0" t="0" r="6350" b="146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换成产品后，迅速压缩了。从3.81kb变成了949byte。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1000125"/>
            <wp:effectExtent l="0" t="0" r="1016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571365" cy="3523615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打开后发现被压缩了：</w:t>
      </w:r>
    </w:p>
    <w:p>
      <w:pPr>
        <w:ind w:firstLine="420"/>
      </w:pPr>
      <w:r>
        <w:drawing>
          <wp:inline distT="0" distB="0" distL="114300" distR="114300">
            <wp:extent cx="5269865" cy="429895"/>
            <wp:effectExtent l="0" t="0" r="6985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难怪我在项目中看到的都是这样的代码。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如果仍旧想自己配置，仍旧是可以的。entry+一个路径，比方src下的main.js，照样是可以的。如果我们自己提供了，就是把默认配置给覆盖了。</w:t>
      </w:r>
      <w:bookmarkStart w:id="0" w:name="_GoBack"/>
      <w:bookmarkEnd w:id="0"/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90345"/>
            <wp:effectExtent l="0" t="0" r="2540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项目中也找到了：</w:t>
      </w:r>
    </w:p>
    <w:p>
      <w:pPr>
        <w:ind w:firstLine="420"/>
      </w:pPr>
      <w:r>
        <w:drawing>
          <wp:inline distT="0" distB="0" distL="114300" distR="114300">
            <wp:extent cx="3609340" cy="352425"/>
            <wp:effectExtent l="0" t="0" r="1016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其中代码：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'path'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'webpack'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ExtractTextPlugin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'extract-text-webpack-plugin'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var HtmlWebpackPlugin = require('html-webpack-plugin');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'precss'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autoprefixer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'autoprefixer'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'/app/scripts/external'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jpegPath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'/jpeg.js'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jpxImagePath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'/jpx.js'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lossLessPath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'/lossless.js'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html2Canvas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'/html2canvas.js'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messengerPath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externalDir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'/messenger.js'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imageWebViewer: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'./app/scripts/image.jsx'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ecgWebViewer: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'./app/scripts/ecg.jsx'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pathologyWebViewer: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'./app/scripts/pathology.jsx'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output: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'[name].js'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module: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jsx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exclude: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bower_components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'babel'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compact: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js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exclude: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node_modules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bower_components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'babel'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compact: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less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ExtractTextPlugin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([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'postcss'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]),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ExtractTextPlugin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extract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([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'postcss'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]),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png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cur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'url-loader?limit=10240&amp;mimetype=image/png&amp;name=../images/[name].[ext]'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ico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jpg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jpeg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gif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eot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otf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webp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svg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ttf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woff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woff2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\?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exclude: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 xml:space="preserve"> 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\/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favicon.ico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loader: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'file'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'../fonts/[name].[ext]'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test: /worker\.js$/,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loader: 'worker',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 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noParse: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lossLessPath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postcss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[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precss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autoprefixer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 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plugins: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ExtractTextPlugin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'[name].css'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ProvidePlugin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'fetch'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'imports?this=&gt;global!exports?global.fetch!whatwg-fetch'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'JpegImage'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'imports?this=&gt;global!exports?global.JpegImage!'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jpegPath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'JpxImage'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'imports?this=&gt;global!exports?global.JpxImage!'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jpxImagePath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'html2canvas'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'imports?this=&gt;global!exports?global.html2canvas!'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html2Canvas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'Messenger'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'imports?this=&gt;global!exports?global.Messenger!'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messengerPath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webpack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optimize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CommonsChunkPlugin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'conmmon'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'commom.js'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BF1829"/>
    <w:rsid w:val="01F443C8"/>
    <w:rsid w:val="04B04075"/>
    <w:rsid w:val="058F2DB4"/>
    <w:rsid w:val="059D0025"/>
    <w:rsid w:val="06B8322A"/>
    <w:rsid w:val="072E2CD3"/>
    <w:rsid w:val="0A6F3270"/>
    <w:rsid w:val="0ADD47F5"/>
    <w:rsid w:val="0AEE267C"/>
    <w:rsid w:val="0AF64F7D"/>
    <w:rsid w:val="0BC57A57"/>
    <w:rsid w:val="0C7A32C7"/>
    <w:rsid w:val="0DB9410C"/>
    <w:rsid w:val="0EF4399A"/>
    <w:rsid w:val="0FC57A58"/>
    <w:rsid w:val="10664955"/>
    <w:rsid w:val="11A10418"/>
    <w:rsid w:val="11BF6BFE"/>
    <w:rsid w:val="14120EAA"/>
    <w:rsid w:val="142B5986"/>
    <w:rsid w:val="145172D5"/>
    <w:rsid w:val="1468662C"/>
    <w:rsid w:val="14F738E3"/>
    <w:rsid w:val="159F5335"/>
    <w:rsid w:val="1A08209D"/>
    <w:rsid w:val="1A0B303B"/>
    <w:rsid w:val="20E7644B"/>
    <w:rsid w:val="226D2606"/>
    <w:rsid w:val="23591CEC"/>
    <w:rsid w:val="236D10F9"/>
    <w:rsid w:val="23A55A5E"/>
    <w:rsid w:val="23D90F64"/>
    <w:rsid w:val="24AC1003"/>
    <w:rsid w:val="24F765C6"/>
    <w:rsid w:val="25C524D5"/>
    <w:rsid w:val="25F30B41"/>
    <w:rsid w:val="28BB6043"/>
    <w:rsid w:val="28BD467F"/>
    <w:rsid w:val="2A282299"/>
    <w:rsid w:val="2A416FA4"/>
    <w:rsid w:val="2EB20AD3"/>
    <w:rsid w:val="2F564A87"/>
    <w:rsid w:val="2F8F60A0"/>
    <w:rsid w:val="31346E77"/>
    <w:rsid w:val="315E2C5F"/>
    <w:rsid w:val="31952647"/>
    <w:rsid w:val="31F06472"/>
    <w:rsid w:val="328715DC"/>
    <w:rsid w:val="32DD0026"/>
    <w:rsid w:val="334D0479"/>
    <w:rsid w:val="34A34693"/>
    <w:rsid w:val="37BD1BB7"/>
    <w:rsid w:val="37BF1829"/>
    <w:rsid w:val="37EA4B49"/>
    <w:rsid w:val="38E62FE4"/>
    <w:rsid w:val="3A1D156B"/>
    <w:rsid w:val="3B573736"/>
    <w:rsid w:val="3BEA7685"/>
    <w:rsid w:val="3DFD288D"/>
    <w:rsid w:val="3E3E6912"/>
    <w:rsid w:val="3EBF4C70"/>
    <w:rsid w:val="3EEE3BB4"/>
    <w:rsid w:val="413D707B"/>
    <w:rsid w:val="430042C2"/>
    <w:rsid w:val="43950F9E"/>
    <w:rsid w:val="43EE56C8"/>
    <w:rsid w:val="45704B2B"/>
    <w:rsid w:val="45DD788F"/>
    <w:rsid w:val="463A6A3E"/>
    <w:rsid w:val="47356AAB"/>
    <w:rsid w:val="48292953"/>
    <w:rsid w:val="4855622A"/>
    <w:rsid w:val="48686853"/>
    <w:rsid w:val="488B2CC5"/>
    <w:rsid w:val="48C50221"/>
    <w:rsid w:val="491A4EE5"/>
    <w:rsid w:val="491B487E"/>
    <w:rsid w:val="4B7538CE"/>
    <w:rsid w:val="4CA8213B"/>
    <w:rsid w:val="4D2F66B8"/>
    <w:rsid w:val="4DFB078F"/>
    <w:rsid w:val="4E510C29"/>
    <w:rsid w:val="5058073B"/>
    <w:rsid w:val="50642AE0"/>
    <w:rsid w:val="510A053C"/>
    <w:rsid w:val="510F70A4"/>
    <w:rsid w:val="52240065"/>
    <w:rsid w:val="526639D2"/>
    <w:rsid w:val="54593328"/>
    <w:rsid w:val="547D08CD"/>
    <w:rsid w:val="55017EE7"/>
    <w:rsid w:val="56390DA7"/>
    <w:rsid w:val="56655C80"/>
    <w:rsid w:val="56790BAE"/>
    <w:rsid w:val="567B2CFA"/>
    <w:rsid w:val="56E02EC4"/>
    <w:rsid w:val="588E1449"/>
    <w:rsid w:val="58D004CE"/>
    <w:rsid w:val="59C36E4D"/>
    <w:rsid w:val="5B923C87"/>
    <w:rsid w:val="5DED17A8"/>
    <w:rsid w:val="60DA31CB"/>
    <w:rsid w:val="61300E91"/>
    <w:rsid w:val="62987B6B"/>
    <w:rsid w:val="62D707C7"/>
    <w:rsid w:val="639E2A61"/>
    <w:rsid w:val="648600C1"/>
    <w:rsid w:val="64F31C2A"/>
    <w:rsid w:val="65DE22FD"/>
    <w:rsid w:val="66E65735"/>
    <w:rsid w:val="6728117B"/>
    <w:rsid w:val="67542EDE"/>
    <w:rsid w:val="687C034C"/>
    <w:rsid w:val="6913724D"/>
    <w:rsid w:val="69C160E8"/>
    <w:rsid w:val="6AA12B9F"/>
    <w:rsid w:val="6AF33C1C"/>
    <w:rsid w:val="6BC05FFC"/>
    <w:rsid w:val="6CE1474A"/>
    <w:rsid w:val="6CE272D3"/>
    <w:rsid w:val="6D535020"/>
    <w:rsid w:val="6DA747D2"/>
    <w:rsid w:val="6EE2021A"/>
    <w:rsid w:val="6F0D6121"/>
    <w:rsid w:val="6F4C20CE"/>
    <w:rsid w:val="6FEC7790"/>
    <w:rsid w:val="70C934AF"/>
    <w:rsid w:val="71CB0F0F"/>
    <w:rsid w:val="72831446"/>
    <w:rsid w:val="738259EF"/>
    <w:rsid w:val="74957090"/>
    <w:rsid w:val="74C320CC"/>
    <w:rsid w:val="762908B1"/>
    <w:rsid w:val="76FA3B37"/>
    <w:rsid w:val="77554304"/>
    <w:rsid w:val="77853825"/>
    <w:rsid w:val="78213E44"/>
    <w:rsid w:val="78365126"/>
    <w:rsid w:val="783B6D45"/>
    <w:rsid w:val="78C9076F"/>
    <w:rsid w:val="78F7127B"/>
    <w:rsid w:val="7ABE260A"/>
    <w:rsid w:val="7B794BC9"/>
    <w:rsid w:val="7C180FCD"/>
    <w:rsid w:val="7C640F4B"/>
    <w:rsid w:val="7C817905"/>
    <w:rsid w:val="7D6D0375"/>
    <w:rsid w:val="7D7A661D"/>
    <w:rsid w:val="7D98572E"/>
    <w:rsid w:val="7E2675CF"/>
    <w:rsid w:val="7FFE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wb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2018-10-11T03:09:00Z</dcterms:created>
  <dc:creator>煨个南瓜吃一吃</dc:creator>
  <cp:lastModifiedBy>煨个南瓜吃一吃</cp:lastModifiedBy>
  <dcterms:modified xsi:type="dcterms:W3CDTF">2018-10-11T10:14:42Z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